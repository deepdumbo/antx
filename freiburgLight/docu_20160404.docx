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6043" w:rsidRDefault="00626043" w:rsidP="0094382C">
      <w:pPr>
        <w:pStyle w:val="Heading1"/>
      </w:pPr>
      <w:r>
        <w:t xml:space="preserve">Allen atlas registration tools </w:t>
      </w:r>
      <w:smartTag w:uri="urn:schemas-microsoft-com:office:smarttags" w:element="place">
        <w:r>
          <w:t>Freiburg</w:t>
        </w:r>
      </w:smartTag>
    </w:p>
    <w:p w:rsidR="00626043" w:rsidRDefault="00626043" w:rsidP="00A2072D">
      <w:pPr>
        <w:pStyle w:val="Heading2"/>
      </w:pPr>
      <w:r>
        <w:t>System requirements</w:t>
      </w:r>
    </w:p>
    <w:p w:rsidR="00626043" w:rsidRPr="00A2072D" w:rsidRDefault="00626043" w:rsidP="00A2072D">
      <w:r>
        <w:t xml:space="preserve">Matlab 2012b incl. Symbolic Math Toolbox maybe: </w:t>
      </w:r>
      <w:r w:rsidRPr="007B4BD5">
        <w:t>Curve Fitting Toolbox</w:t>
      </w:r>
      <w:r>
        <w:t>,</w:t>
      </w:r>
      <w:r w:rsidRPr="007B4BD5">
        <w:t xml:space="preserve"> Image Processing Toolbox</w:t>
      </w:r>
      <w:r>
        <w:t>,</w:t>
      </w:r>
      <w:r w:rsidRPr="007B4BD5">
        <w:t xml:space="preserve"> Signal Processing Toolbox</w:t>
      </w:r>
      <w:r>
        <w:t>,</w:t>
      </w:r>
      <w:r w:rsidRPr="007B4BD5">
        <w:t xml:space="preserve"> Statistics Toolbox</w:t>
      </w:r>
      <w:r>
        <w:t>,</w:t>
      </w:r>
      <w:r w:rsidRPr="007B4BD5">
        <w:t xml:space="preserve"> Optimization Toolbox</w:t>
      </w:r>
      <w:r>
        <w:t>,</w:t>
      </w:r>
      <w:r w:rsidRPr="007B4BD5">
        <w:t xml:space="preserve"> Parallel Computing Toolbox</w:t>
      </w:r>
    </w:p>
    <w:p w:rsidR="00626043" w:rsidRDefault="00626043" w:rsidP="006F1680">
      <w:pPr>
        <w:pStyle w:val="Heading2"/>
      </w:pPr>
      <w:r>
        <w:t>Add relevant paths</w:t>
      </w:r>
    </w:p>
    <w:p w:rsidR="00626043" w:rsidRDefault="00626043" w:rsidP="006F1680">
      <w:pPr>
        <w:pStyle w:val="ListParagraph"/>
        <w:numPr>
          <w:ilvl w:val="0"/>
          <w:numId w:val="2"/>
        </w:numPr>
      </w:pPr>
      <w:r w:rsidRPr="006F1680">
        <w:t>All scripts are located under /Volumes/VCI/matlabToolsFreiburg/</w:t>
      </w:r>
    </w:p>
    <w:p w:rsidR="00626043" w:rsidRDefault="00626043" w:rsidP="006F1680">
      <w:pPr>
        <w:pStyle w:val="ListParagraph"/>
        <w:numPr>
          <w:ilvl w:val="0"/>
          <w:numId w:val="2"/>
        </w:numPr>
      </w:pPr>
      <w:r>
        <w:t>Add paths in following order</w:t>
      </w:r>
    </w:p>
    <w:p w:rsidR="00626043" w:rsidRDefault="00626043" w:rsidP="006F1680">
      <w:pPr>
        <w:pStyle w:val="ListParagraph"/>
        <w:numPr>
          <w:ilvl w:val="1"/>
          <w:numId w:val="2"/>
        </w:numPr>
      </w:pPr>
      <w:r>
        <w:t>spm8</w:t>
      </w:r>
    </w:p>
    <w:p w:rsidR="00626043" w:rsidRDefault="00626043" w:rsidP="006F1680">
      <w:pPr>
        <w:pStyle w:val="ListParagraph"/>
        <w:numPr>
          <w:ilvl w:val="1"/>
          <w:numId w:val="2"/>
        </w:numPr>
      </w:pPr>
      <w:r>
        <w:t>matlab_new</w:t>
      </w:r>
    </w:p>
    <w:p w:rsidR="00626043" w:rsidRDefault="00626043" w:rsidP="006F1680">
      <w:pPr>
        <w:pStyle w:val="ListParagraph"/>
        <w:numPr>
          <w:ilvl w:val="1"/>
          <w:numId w:val="2"/>
        </w:numPr>
      </w:pPr>
      <w:r>
        <w:t>allen, AMA, Fiberviewer3D (no subfolders necessary)</w:t>
      </w:r>
    </w:p>
    <w:p w:rsidR="00626043" w:rsidRDefault="00626043" w:rsidP="005D4EE9">
      <w:pPr>
        <w:pStyle w:val="ListParagraph"/>
        <w:numPr>
          <w:ilvl w:val="0"/>
          <w:numId w:val="2"/>
        </w:numPr>
      </w:pPr>
      <w:r>
        <w:t>Important: remove all other SPM versions from matlab path</w:t>
      </w:r>
    </w:p>
    <w:p w:rsidR="00626043" w:rsidRDefault="00626043" w:rsidP="006F1680">
      <w:pPr>
        <w:pStyle w:val="Heading2"/>
      </w:pPr>
      <w:r>
        <w:t>Description of main toolboxes</w:t>
      </w:r>
    </w:p>
    <w:p w:rsidR="00626043" w:rsidRDefault="00626043" w:rsidP="006F1680">
      <w:pPr>
        <w:pStyle w:val="ListParagraph"/>
        <w:numPr>
          <w:ilvl w:val="0"/>
          <w:numId w:val="3"/>
        </w:numPr>
      </w:pPr>
      <w:r>
        <w:t xml:space="preserve">Access to main GUIs: </w:t>
      </w:r>
      <w:r w:rsidRPr="006F1680">
        <w:t>BrAt_StartGui</w:t>
      </w:r>
    </w:p>
    <w:p w:rsidR="00626043" w:rsidRDefault="00626043" w:rsidP="006F1680">
      <w:pPr>
        <w:pStyle w:val="ListParagraph"/>
        <w:numPr>
          <w:ilvl w:val="0"/>
          <w:numId w:val="3"/>
        </w:numPr>
      </w:pPr>
      <w:r>
        <w:t xml:space="preserve">AMA (Automatic Mouse Analyser, Datenimport): </w:t>
      </w:r>
      <w:r w:rsidRPr="006F1680">
        <w:t>AMA_gui2</w:t>
      </w:r>
    </w:p>
    <w:p w:rsidR="00626043" w:rsidRDefault="00626043" w:rsidP="006F1680">
      <w:pPr>
        <w:pStyle w:val="ListParagraph"/>
        <w:numPr>
          <w:ilvl w:val="0"/>
          <w:numId w:val="3"/>
        </w:numPr>
      </w:pPr>
      <w:r>
        <w:t xml:space="preserve">Visualization: </w:t>
      </w:r>
      <w:r w:rsidRPr="00280F17">
        <w:t>fiberViewer3D</w:t>
      </w:r>
      <w:r>
        <w:t xml:space="preserve">; für fMRI: </w:t>
      </w:r>
      <w:r w:rsidRPr="00011D02">
        <w:t>StartGui_fv3d</w:t>
      </w:r>
    </w:p>
    <w:p w:rsidR="00626043" w:rsidRPr="002D47B2" w:rsidRDefault="00626043" w:rsidP="002D47B2">
      <w:pPr>
        <w:pStyle w:val="Heading2"/>
      </w:pPr>
      <w:r>
        <w:t>Import Bruker dataset (AMA)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>In case data import fails, remove AMA-unknown scans first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>AMA_gui2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>Choose Folder: folder containing raw data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 xml:space="preserve">Start AMA: new folder </w:t>
      </w:r>
      <w:r w:rsidRPr="00721B13">
        <w:t>p_data_automatic</w:t>
      </w:r>
      <w:r>
        <w:t xml:space="preserve"> is generated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>Optional: crop/repair to reduce processing time by reducing image volume</w:t>
      </w:r>
    </w:p>
    <w:p w:rsidR="00626043" w:rsidRDefault="00626043" w:rsidP="00921160">
      <w:pPr>
        <w:pStyle w:val="ListParagraph"/>
        <w:numPr>
          <w:ilvl w:val="0"/>
          <w:numId w:val="4"/>
        </w:numPr>
      </w:pPr>
      <w:r>
        <w:t xml:space="preserve">Save Pathfile: </w:t>
      </w:r>
      <w:r w:rsidRPr="00721B13">
        <w:t>p_data_automatic</w:t>
      </w:r>
      <w:r>
        <w:t>/</w:t>
      </w:r>
      <w:r w:rsidRPr="00DE5CFD">
        <w:t>pathfile-sorted_folders.txt</w:t>
      </w:r>
      <w:r>
        <w:t xml:space="preserve"> is generated</w:t>
      </w:r>
    </w:p>
    <w:p w:rsidR="00626043" w:rsidRDefault="00626043" w:rsidP="007B31DE">
      <w:pPr>
        <w:pStyle w:val="Heading2"/>
      </w:pPr>
      <w:r>
        <w:t>Image alignment (AMA)</w:t>
      </w:r>
    </w:p>
    <w:p w:rsidR="00626043" w:rsidRPr="00802FC5" w:rsidRDefault="00626043" w:rsidP="00B73610">
      <w:pPr>
        <w:pStyle w:val="ListParagraph"/>
        <w:numPr>
          <w:ilvl w:val="1"/>
          <w:numId w:val="4"/>
        </w:numPr>
        <w:rPr>
          <w:b/>
        </w:rPr>
      </w:pPr>
      <w:r w:rsidRPr="00802FC5">
        <w:rPr>
          <w:b/>
        </w:rPr>
        <w:t>Load SPM Mouse</w:t>
      </w:r>
    </w:p>
    <w:p w:rsidR="00626043" w:rsidRDefault="00626043" w:rsidP="00D63017">
      <w:pPr>
        <w:pStyle w:val="ListParagraph"/>
        <w:numPr>
          <w:ilvl w:val="1"/>
          <w:numId w:val="4"/>
        </w:numPr>
        <w:jc w:val="both"/>
      </w:pPr>
      <w:r w:rsidRPr="00802FC5">
        <w:rPr>
          <w:b/>
        </w:rPr>
        <w:t>Load</w:t>
      </w:r>
      <w:r>
        <w:t xml:space="preserve"> </w:t>
      </w:r>
      <w:r w:rsidRPr="00802FC5">
        <w:rPr>
          <w:b/>
        </w:rPr>
        <w:t>Paths</w:t>
      </w:r>
      <w:r>
        <w:t xml:space="preserve"> </w:t>
      </w:r>
      <w:r>
        <w:sym w:font="Wingdings" w:char="F0E0"/>
      </w:r>
      <w:r w:rsidRPr="005D4EE9">
        <w:t xml:space="preserve"> </w:t>
      </w:r>
      <w:r w:rsidRPr="00721B13">
        <w:t>p_data_automatic</w:t>
      </w:r>
      <w:r>
        <w:t>/</w:t>
      </w:r>
      <w:r w:rsidRPr="00D63017">
        <w:rPr>
          <w:b/>
          <w:u w:val="single"/>
        </w:rPr>
        <w:t>pathfile-sorted_folders.txt</w:t>
      </w:r>
    </w:p>
    <w:p w:rsidR="00626043" w:rsidRDefault="00626043" w:rsidP="00B73610">
      <w:pPr>
        <w:pStyle w:val="ListParagraph"/>
        <w:numPr>
          <w:ilvl w:val="1"/>
          <w:numId w:val="4"/>
        </w:numPr>
      </w:pPr>
      <w:r w:rsidRPr="00802FC5">
        <w:rPr>
          <w:b/>
        </w:rPr>
        <w:t>Extract t2</w:t>
      </w:r>
      <w:r>
        <w:t xml:space="preserve"> </w:t>
      </w:r>
      <w:r>
        <w:sym w:font="Wingdings" w:char="F0E0"/>
      </w:r>
      <w:r>
        <w:t xml:space="preserve"> select all, two files are created per subject (t2_1.nii and t2_safe which will not be modified in further processing steps)</w:t>
      </w:r>
    </w:p>
    <w:p w:rsidR="00626043" w:rsidRPr="00D63017" w:rsidRDefault="00626043" w:rsidP="00B73610">
      <w:pPr>
        <w:pStyle w:val="ListParagraph"/>
        <w:numPr>
          <w:ilvl w:val="1"/>
          <w:numId w:val="4"/>
        </w:numPr>
        <w:rPr>
          <w:highlight w:val="yellow"/>
        </w:rPr>
      </w:pPr>
      <w:r w:rsidRPr="00D63017">
        <w:rPr>
          <w:highlight w:val="yellow"/>
        </w:rPr>
        <w:t>Caution: coregistration t2 is meant for T2</w:t>
      </w:r>
      <w:r w:rsidRPr="00D63017">
        <w:rPr>
          <w:highlight w:val="yellow"/>
        </w:rPr>
        <w:sym w:font="Wingdings" w:char="F0E0"/>
      </w:r>
      <w:r w:rsidRPr="00D63017">
        <w:rPr>
          <w:highlight w:val="yellow"/>
        </w:rPr>
        <w:t>B0 matching</w:t>
      </w:r>
    </w:p>
    <w:p w:rsidR="00626043" w:rsidRDefault="00626043" w:rsidP="00B73610">
      <w:pPr>
        <w:pStyle w:val="ListParagraph"/>
        <w:numPr>
          <w:ilvl w:val="1"/>
          <w:numId w:val="4"/>
        </w:numPr>
      </w:pPr>
      <w:r w:rsidRPr="00802FC5">
        <w:rPr>
          <w:b/>
        </w:rPr>
        <w:t>Segmentation</w:t>
      </w:r>
      <w:r>
        <w:sym w:font="Wingdings" w:char="F0E0"/>
      </w:r>
      <w:r>
        <w:t>Select TPM: "</w:t>
      </w:r>
      <w:r w:rsidRPr="00C66E6C">
        <w:rPr>
          <w:b/>
        </w:rPr>
        <w:t>New</w:t>
      </w:r>
      <w:r>
        <w:t>" copies SPM mouse TPMs in local p_data_automatic/template directory</w:t>
      </w:r>
    </w:p>
    <w:p w:rsidR="00626043" w:rsidRPr="00C66E6C" w:rsidRDefault="00626043" w:rsidP="006E509E">
      <w:pPr>
        <w:pStyle w:val="ListParagraph"/>
        <w:numPr>
          <w:ilvl w:val="2"/>
          <w:numId w:val="4"/>
        </w:numPr>
        <w:rPr>
          <w:highlight w:val="yellow"/>
        </w:rPr>
      </w:pPr>
      <w:r w:rsidRPr="00C66E6C">
        <w:rPr>
          <w:highlight w:val="yellow"/>
        </w:rPr>
        <w:t>Caution: don't click on "Check template to t2 registration"</w:t>
      </w:r>
    </w:p>
    <w:p w:rsidR="00626043" w:rsidRDefault="00626043" w:rsidP="00CF5C50">
      <w:pPr>
        <w:pStyle w:val="ListParagraph"/>
        <w:numPr>
          <w:ilvl w:val="2"/>
          <w:numId w:val="4"/>
        </w:numPr>
      </w:pPr>
      <w:r>
        <w:t xml:space="preserve">R. click on TPM, </w:t>
      </w:r>
      <w:r w:rsidRPr="00C66E6C">
        <w:rPr>
          <w:b/>
        </w:rPr>
        <w:t>reorient image</w:t>
      </w:r>
      <w:r>
        <w:sym w:font="Wingdings" w:char="F0E0"/>
      </w:r>
      <w:r w:rsidRPr="00C66E6C">
        <w:rPr>
          <w:b/>
        </w:rPr>
        <w:t>current image</w:t>
      </w:r>
      <w:r>
        <w:t xml:space="preserve"> </w:t>
      </w:r>
      <w:r>
        <w:sym w:font="Wingdings" w:char="F0E0"/>
      </w:r>
      <w:r>
        <w:t xml:space="preserve"> opens menu to rigid transform image to TPM</w:t>
      </w:r>
    </w:p>
    <w:p w:rsidR="00626043" w:rsidRDefault="00626043" w:rsidP="007613BE">
      <w:pPr>
        <w:pStyle w:val="ListParagraph"/>
        <w:numPr>
          <w:ilvl w:val="2"/>
          <w:numId w:val="4"/>
        </w:numPr>
      </w:pPr>
      <w:r>
        <w:t>Several files (c1, c2, c3) are generated under results</w:t>
      </w:r>
    </w:p>
    <w:p w:rsidR="00626043" w:rsidRDefault="00626043" w:rsidP="007613BE">
      <w:pPr>
        <w:pStyle w:val="ListParagraph"/>
        <w:numPr>
          <w:ilvl w:val="2"/>
          <w:numId w:val="4"/>
        </w:numPr>
      </w:pPr>
      <w:r>
        <w:t xml:space="preserve">Typical parameter settings </w:t>
      </w:r>
      <w:r w:rsidRPr="000246CE">
        <w:rPr>
          <w:noProof/>
          <w:lang w:val="de-DE"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1" o:spid="_x0000_i1025" type="#_x0000_t75" alt="Macintosh HD:Users:philippbohm-sturm:Desktop:Bildschirmfoto 2016-04-04 um 14.31.45.png" style="width:140.25pt;height:145.9pt;visibility:visible">
            <v:imagedata r:id="rId5" o:title=""/>
          </v:shape>
        </w:pict>
      </w:r>
    </w:p>
    <w:p w:rsidR="00626043" w:rsidRDefault="00626043" w:rsidP="007613BE">
      <w:pPr>
        <w:pStyle w:val="ListParagraph"/>
        <w:numPr>
          <w:ilvl w:val="2"/>
          <w:numId w:val="4"/>
        </w:numPr>
      </w:pPr>
      <w:r>
        <w:t>"Apply to images" in rigid transform menu</w:t>
      </w:r>
    </w:p>
    <w:p w:rsidR="00626043" w:rsidRDefault="00626043" w:rsidP="007613BE">
      <w:pPr>
        <w:pStyle w:val="ListParagraph"/>
        <w:numPr>
          <w:ilvl w:val="2"/>
          <w:numId w:val="4"/>
        </w:numPr>
      </w:pPr>
      <w:r>
        <w:t>Transform all three TPMs, save matrix for future reference "yes", name "reorient.mat", store in p_data_automatic/template</w:t>
      </w:r>
    </w:p>
    <w:p w:rsidR="00626043" w:rsidRPr="00011D02" w:rsidRDefault="00626043" w:rsidP="007613BE">
      <w:pPr>
        <w:pStyle w:val="ListParagraph"/>
        <w:numPr>
          <w:ilvl w:val="2"/>
          <w:numId w:val="4"/>
        </w:numPr>
      </w:pPr>
      <w:r>
        <w:t>Check template to t2 registration "OK"</w:t>
      </w:r>
    </w:p>
    <w:p w:rsidR="00626043" w:rsidRDefault="00626043" w:rsidP="00CF5C50">
      <w:pPr>
        <w:pStyle w:val="ListParagraph"/>
        <w:numPr>
          <w:ilvl w:val="2"/>
          <w:numId w:val="4"/>
        </w:numPr>
      </w:pPr>
    </w:p>
    <w:p w:rsidR="00626043" w:rsidRDefault="00626043" w:rsidP="00D83A5B">
      <w:pPr>
        <w:pStyle w:val="ListParagraph"/>
        <w:numPr>
          <w:ilvl w:val="1"/>
          <w:numId w:val="4"/>
        </w:numPr>
      </w:pPr>
      <w:r>
        <w:t>Check image alignment</w:t>
      </w:r>
    </w:p>
    <w:p w:rsidR="00626043" w:rsidRDefault="00626043" w:rsidP="00032A5C">
      <w:pPr>
        <w:pStyle w:val="ListParagraph"/>
        <w:numPr>
          <w:ilvl w:val="2"/>
          <w:numId w:val="4"/>
        </w:numPr>
      </w:pPr>
      <w:r>
        <w:t>Load paths</w:t>
      </w:r>
    </w:p>
    <w:p w:rsidR="00626043" w:rsidRDefault="00626043" w:rsidP="00032A5C">
      <w:pPr>
        <w:pStyle w:val="ListParagraph"/>
        <w:numPr>
          <w:ilvl w:val="2"/>
          <w:numId w:val="4"/>
        </w:numPr>
      </w:pPr>
      <w:r>
        <w:t>Deformation</w:t>
      </w:r>
      <w:r>
        <w:sym w:font="Wingdings" w:char="F0E0"/>
      </w:r>
      <w:r>
        <w:t>select mouse</w:t>
      </w:r>
      <w:r>
        <w:sym w:font="Wingdings" w:char="F0E0"/>
      </w:r>
      <w:r>
        <w:t>t2 several "wc…" niftis are generate</w:t>
      </w:r>
    </w:p>
    <w:p w:rsidR="00626043" w:rsidRDefault="00626043" w:rsidP="00CE6540">
      <w:pPr>
        <w:pStyle w:val="ListParagraph"/>
        <w:numPr>
          <w:ilvl w:val="2"/>
          <w:numId w:val="4"/>
        </w:numPr>
      </w:pPr>
      <w:r>
        <w:t>Checkreg under Load SPM Mouse</w:t>
      </w:r>
    </w:p>
    <w:p w:rsidR="00626043" w:rsidRDefault="00626043" w:rsidP="00CE6540">
      <w:pPr>
        <w:pStyle w:val="ListParagraph"/>
        <w:numPr>
          <w:ilvl w:val="1"/>
          <w:numId w:val="4"/>
        </w:numPr>
      </w:pPr>
      <w:r>
        <w:t>Repeat procedure for misregistrations</w:t>
      </w:r>
    </w:p>
    <w:p w:rsidR="00626043" w:rsidRDefault="00626043" w:rsidP="00CE6540">
      <w:pPr>
        <w:pStyle w:val="ListParagraph"/>
        <w:numPr>
          <w:ilvl w:val="2"/>
          <w:numId w:val="4"/>
        </w:numPr>
      </w:pPr>
      <w:r>
        <w:t>Load paths</w:t>
      </w:r>
      <w:r>
        <w:sym w:font="Wingdings" w:char="F0E0"/>
      </w:r>
      <w:r>
        <w:t>Segmentation</w:t>
      </w:r>
      <w:r>
        <w:sym w:font="Wingdings" w:char="F0E0"/>
      </w:r>
      <w:r>
        <w:t>select misregistered subjects, old TPMs are stored under p_data_automatic/template/tpm_# where # is ascending integer, newest TPM is always under p_data_automatic/template/</w:t>
      </w:r>
    </w:p>
    <w:p w:rsidR="00626043" w:rsidRDefault="00626043" w:rsidP="00CE6540">
      <w:pPr>
        <w:pStyle w:val="ListParagraph"/>
        <w:numPr>
          <w:ilvl w:val="2"/>
          <w:numId w:val="4"/>
        </w:numPr>
      </w:pPr>
      <w:r>
        <w:t>repeat previous steps</w:t>
      </w:r>
    </w:p>
    <w:p w:rsidR="00626043" w:rsidRDefault="00626043" w:rsidP="00AF07DB">
      <w:pPr>
        <w:pStyle w:val="ListParagraph"/>
        <w:numPr>
          <w:ilvl w:val="1"/>
          <w:numId w:val="4"/>
        </w:numPr>
      </w:pPr>
      <w:r>
        <w:t>Final registration results are stored in y_forward and y_inverse (concatenation of manual and automatic registration)</w:t>
      </w:r>
    </w:p>
    <w:p w:rsidR="00626043" w:rsidRDefault="00626043" w:rsidP="00FC4582">
      <w:pPr>
        <w:pStyle w:val="Heading2"/>
      </w:pPr>
      <w:r>
        <w:t>Transform other images into Allen space (AMA/SPM)</w:t>
      </w:r>
    </w:p>
    <w:p w:rsidR="00626043" w:rsidRDefault="00626043" w:rsidP="00FC4582">
      <w:pPr>
        <w:pStyle w:val="ListParagraph"/>
        <w:numPr>
          <w:ilvl w:val="0"/>
          <w:numId w:val="4"/>
        </w:numPr>
      </w:pPr>
      <w:r>
        <w:t>y_forward.nii and y_inverse.nii contain the full information and can be used together with SPM's "Deformations" function, sketch attached</w:t>
      </w:r>
    </w:p>
    <w:p w:rsidR="00626043" w:rsidRDefault="00626043" w:rsidP="009A3451">
      <w:pPr>
        <w:ind w:left="360"/>
      </w:pPr>
      <w:r w:rsidRPr="000246CE">
        <w:rPr>
          <w:noProof/>
          <w:lang w:val="de-DE" w:eastAsia="de-DE"/>
        </w:rPr>
        <w:pict>
          <v:shape id="Bild 2" o:spid="_x0000_i1026" type="#_x0000_t75" alt="Macintosh HD:Users:philippbohm-sturm:Downloads:20160404_161005.jpg" style="width:440.65pt;height:247.9pt;visibility:visible">
            <v:imagedata r:id="rId6" o:title=""/>
          </v:shape>
        </w:pict>
      </w:r>
    </w:p>
    <w:p w:rsidR="00626043" w:rsidRDefault="00626043" w:rsidP="007B31DE">
      <w:pPr>
        <w:pStyle w:val="Heading2"/>
      </w:pPr>
      <w:r>
        <w:t>Measure parameter maps in Allen space (</w:t>
      </w:r>
      <w:r w:rsidRPr="00F62EB8">
        <w:t>BrAt_StartGui</w:t>
      </w:r>
      <w:r>
        <w:t>)</w:t>
      </w:r>
    </w:p>
    <w:p w:rsidR="00626043" w:rsidRDefault="00626043" w:rsidP="007B31DE">
      <w:pPr>
        <w:pStyle w:val="ListParagraph"/>
        <w:numPr>
          <w:ilvl w:val="0"/>
          <w:numId w:val="4"/>
        </w:numPr>
      </w:pPr>
      <w:r>
        <w:t>Allen atlas:</w:t>
      </w:r>
      <w:r w:rsidRPr="0065602D">
        <w:t xml:space="preserve"> matlabToolsFreiburg/allen/ANO.nii</w:t>
      </w:r>
      <w:r>
        <w:t>, warped to SPM TPMs wANO.nii</w:t>
      </w:r>
    </w:p>
    <w:p w:rsidR="00626043" w:rsidRPr="0065602D" w:rsidRDefault="00626043" w:rsidP="007B31DE">
      <w:pPr>
        <w:pStyle w:val="ListParagraph"/>
        <w:numPr>
          <w:ilvl w:val="0"/>
          <w:numId w:val="4"/>
        </w:numPr>
      </w:pPr>
      <w:r>
        <w:t>Allen template:</w:t>
      </w:r>
      <w:r w:rsidRPr="0065602D">
        <w:t xml:space="preserve"> matlabToolsFreiburg/allen/A</w:t>
      </w:r>
      <w:r>
        <w:t>VGT</w:t>
      </w:r>
      <w:r w:rsidRPr="0065602D">
        <w:t>.nii</w:t>
      </w:r>
    </w:p>
    <w:p w:rsidR="00626043" w:rsidRDefault="00626043" w:rsidP="007B31DE">
      <w:pPr>
        <w:pStyle w:val="ListParagraph"/>
        <w:numPr>
          <w:ilvl w:val="0"/>
          <w:numId w:val="4"/>
        </w:numPr>
      </w:pPr>
      <w:r>
        <w:t>Input: wmasks (weighted)</w:t>
      </w:r>
    </w:p>
    <w:p w:rsidR="00626043" w:rsidRDefault="00626043" w:rsidP="000C334D">
      <w:pPr>
        <w:pStyle w:val="ListParagraph"/>
        <w:numPr>
          <w:ilvl w:val="1"/>
          <w:numId w:val="4"/>
        </w:numPr>
      </w:pPr>
      <w:r>
        <w:t>Will be converted to mask with threshold 0.3 (everything above 0.3)</w:t>
      </w:r>
    </w:p>
    <w:p w:rsidR="00626043" w:rsidRDefault="00626043" w:rsidP="007B31DE">
      <w:pPr>
        <w:pStyle w:val="ListParagraph"/>
        <w:numPr>
          <w:ilvl w:val="0"/>
          <w:numId w:val="4"/>
        </w:numPr>
      </w:pPr>
      <w:r>
        <w:t>List nii components (top left)</w:t>
      </w:r>
    </w:p>
    <w:p w:rsidR="00626043" w:rsidRPr="007B31DE" w:rsidRDefault="00626043" w:rsidP="002928C6">
      <w:pPr>
        <w:pStyle w:val="ListParagraph"/>
        <w:numPr>
          <w:ilvl w:val="0"/>
          <w:numId w:val="4"/>
        </w:numPr>
      </w:pPr>
      <w:r>
        <w:t xml:space="preserve">Documentation about overlap under </w:t>
      </w:r>
      <w:r w:rsidRPr="00534E01">
        <w:t>AMIR Allen BrAt Readme.pdf</w:t>
      </w:r>
      <w:bookmarkStart w:id="0" w:name="_GoBack"/>
      <w:bookmarkEnd w:id="0"/>
    </w:p>
    <w:sectPr w:rsidR="00626043" w:rsidRPr="007B31DE" w:rsidSect="00172E3B">
      <w:pgSz w:w="11900" w:h="16840"/>
      <w:pgMar w:top="1417" w:right="1417" w:bottom="1134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??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????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93BA1"/>
    <w:multiLevelType w:val="hybridMultilevel"/>
    <w:tmpl w:val="80966B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2E7401"/>
    <w:multiLevelType w:val="hybridMultilevel"/>
    <w:tmpl w:val="10DAC2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3F0207"/>
    <w:multiLevelType w:val="hybridMultilevel"/>
    <w:tmpl w:val="24FA11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E54362"/>
    <w:multiLevelType w:val="hybridMultilevel"/>
    <w:tmpl w:val="7B5AD0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3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4382C"/>
    <w:rsid w:val="0000795A"/>
    <w:rsid w:val="00011D02"/>
    <w:rsid w:val="000246CE"/>
    <w:rsid w:val="00032A5C"/>
    <w:rsid w:val="000C334D"/>
    <w:rsid w:val="000D0B62"/>
    <w:rsid w:val="00101ED8"/>
    <w:rsid w:val="00172E3B"/>
    <w:rsid w:val="001F1F90"/>
    <w:rsid w:val="002750DE"/>
    <w:rsid w:val="00276BDD"/>
    <w:rsid w:val="00280F17"/>
    <w:rsid w:val="002928C6"/>
    <w:rsid w:val="002D47B2"/>
    <w:rsid w:val="0033538B"/>
    <w:rsid w:val="00377D7F"/>
    <w:rsid w:val="00425D4C"/>
    <w:rsid w:val="00443046"/>
    <w:rsid w:val="00534E01"/>
    <w:rsid w:val="0054563C"/>
    <w:rsid w:val="005C32CF"/>
    <w:rsid w:val="005D4EE9"/>
    <w:rsid w:val="00626043"/>
    <w:rsid w:val="0065602D"/>
    <w:rsid w:val="006E287F"/>
    <w:rsid w:val="006E509E"/>
    <w:rsid w:val="006F1680"/>
    <w:rsid w:val="00721B13"/>
    <w:rsid w:val="007613BE"/>
    <w:rsid w:val="007B31DE"/>
    <w:rsid w:val="007B4BD5"/>
    <w:rsid w:val="00802FC5"/>
    <w:rsid w:val="00921160"/>
    <w:rsid w:val="0094382C"/>
    <w:rsid w:val="009A3451"/>
    <w:rsid w:val="009A665B"/>
    <w:rsid w:val="00A2072D"/>
    <w:rsid w:val="00A74024"/>
    <w:rsid w:val="00A74C43"/>
    <w:rsid w:val="00AF07DB"/>
    <w:rsid w:val="00B37840"/>
    <w:rsid w:val="00B73610"/>
    <w:rsid w:val="00BD459F"/>
    <w:rsid w:val="00C34B25"/>
    <w:rsid w:val="00C66E6C"/>
    <w:rsid w:val="00CE6540"/>
    <w:rsid w:val="00CF5C50"/>
    <w:rsid w:val="00D52D4E"/>
    <w:rsid w:val="00D63017"/>
    <w:rsid w:val="00D83A5B"/>
    <w:rsid w:val="00DE5CFD"/>
    <w:rsid w:val="00DF2623"/>
    <w:rsid w:val="00E54358"/>
    <w:rsid w:val="00EB3BA8"/>
    <w:rsid w:val="00F62EB8"/>
    <w:rsid w:val="00F97C1D"/>
    <w:rsid w:val="00FC4582"/>
    <w:rsid w:val="00FF2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??" w:hAnsi="Cambria" w:cs="Times New Roman"/>
        <w:sz w:val="22"/>
        <w:szCs w:val="22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7C1D"/>
    <w:pPr>
      <w:spacing w:after="200"/>
    </w:pPr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9"/>
    <w:qFormat/>
    <w:rsid w:val="0094382C"/>
    <w:pPr>
      <w:keepNext/>
      <w:keepLines/>
      <w:spacing w:before="480" w:after="0"/>
      <w:outlineLvl w:val="0"/>
    </w:pPr>
    <w:rPr>
      <w:rFonts w:ascii="Calibri" w:eastAsia="MS ????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F1680"/>
    <w:pPr>
      <w:keepNext/>
      <w:keepLines/>
      <w:spacing w:before="200" w:after="0"/>
      <w:outlineLvl w:val="1"/>
    </w:pPr>
    <w:rPr>
      <w:rFonts w:ascii="Calibri" w:eastAsia="MS ????" w:hAnsi="Calibri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4382C"/>
    <w:rPr>
      <w:rFonts w:ascii="Calibri" w:eastAsia="MS ????" w:hAnsi="Calibri" w:cs="Times New Roman"/>
      <w:b/>
      <w:bCs/>
      <w:color w:val="345A8A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6F1680"/>
    <w:rPr>
      <w:rFonts w:ascii="Calibri" w:eastAsia="MS ????" w:hAnsi="Calibri" w:cs="Times New Roman"/>
      <w:b/>
      <w:bCs/>
      <w:color w:val="4F81BD"/>
      <w:sz w:val="26"/>
      <w:szCs w:val="26"/>
      <w:lang w:val="en-US"/>
    </w:rPr>
  </w:style>
  <w:style w:type="paragraph" w:styleId="ListParagraph">
    <w:name w:val="List Paragraph"/>
    <w:basedOn w:val="Normal"/>
    <w:uiPriority w:val="99"/>
    <w:qFormat/>
    <w:rsid w:val="006F16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E5435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54358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3</Pages>
  <Words>394</Words>
  <Characters>2485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Böhm-Sturm</dc:creator>
  <cp:keywords/>
  <dc:description/>
  <cp:lastModifiedBy>stefan koch</cp:lastModifiedBy>
  <cp:revision>35</cp:revision>
  <dcterms:created xsi:type="dcterms:W3CDTF">2016-04-04T09:38:00Z</dcterms:created>
  <dcterms:modified xsi:type="dcterms:W3CDTF">2016-04-07T13:16:00Z</dcterms:modified>
</cp:coreProperties>
</file>